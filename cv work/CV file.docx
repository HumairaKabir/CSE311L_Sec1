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C180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  </w:t>
            </w:r>
          </w:p>
          <w:p w:rsidR="003C1807" w:rsidRDefault="003C180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  <w:p w:rsidR="003C1807" w:rsidRDefault="003C1807" w:rsidP="003C18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</w:t>
            </w:r>
          </w:p>
          <w:p w:rsidR="003C1807" w:rsidRDefault="003C1807" w:rsidP="003C180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bookmarkStart w:id="0" w:name="_GoBack"/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422334" cy="1116184"/>
                  <wp:effectExtent l="0" t="0" r="698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00" cy="119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3C1807" w:rsidP="003C1807">
            <w:pPr>
              <w:pStyle w:val="Title"/>
            </w:pPr>
            <w:r>
              <w:t>Kazi</w:t>
            </w:r>
            <w:r w:rsidR="003D1B71" w:rsidRPr="00310F17">
              <w:br/>
            </w:r>
            <w:r>
              <w:t>Humaira Kabir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774F57DE9C6B4937A93462BB61077BF4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C1807" w:rsidRPr="00692279" w:rsidRDefault="003C1807" w:rsidP="003C1807">
            <w:pPr>
              <w:pStyle w:val="JobDates"/>
              <w:rPr>
                <w:rFonts w:eastAsia="MS Mincho"/>
                <w:sz w:val="22"/>
                <w:szCs w:val="22"/>
              </w:rPr>
            </w:pPr>
            <w:r w:rsidRPr="00692279">
              <w:rPr>
                <w:sz w:val="22"/>
                <w:szCs w:val="22"/>
              </w:rPr>
              <w:t>2019– Present</w:t>
            </w:r>
          </w:p>
          <w:p w:rsidR="003D1B71" w:rsidRPr="003C1807" w:rsidRDefault="003C1807" w:rsidP="003C1807">
            <w:pPr>
              <w:rPr>
                <w:rFonts w:ascii="Calibri" w:hAnsi="Calibri" w:cs="Calibri"/>
                <w:color w:val="005595" w:themeColor="accent2" w:themeShade="BF"/>
              </w:rPr>
            </w:pPr>
            <w:r w:rsidRPr="003C1807">
              <w:rPr>
                <w:color w:val="005595" w:themeColor="accent2" w:themeShade="BF"/>
                <w:sz w:val="24"/>
                <w:szCs w:val="24"/>
              </w:rPr>
              <w:t>Teacher • Uttara Tuitions • Uttara, Dhaka-1230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4AC2581522F74CEABF29934713222267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C1807" w:rsidRDefault="003C1807" w:rsidP="003C1807">
            <w:pPr>
              <w:pStyle w:val="JobDetails"/>
            </w:pPr>
            <w:r>
              <w:t>O’</w:t>
            </w:r>
            <w:r>
              <w:t xml:space="preserve"> </w:t>
            </w:r>
            <w:r>
              <w:t>level:</w:t>
            </w:r>
          </w:p>
          <w:p w:rsidR="003C1807" w:rsidRDefault="003C1807" w:rsidP="003C1807">
            <w:pPr>
              <w:pStyle w:val="JobDetails"/>
            </w:pPr>
            <w:r>
              <w:t>Yale International School</w:t>
            </w:r>
            <w:r w:rsidRPr="00F079F2">
              <w:t xml:space="preserve">, </w:t>
            </w:r>
            <w:r>
              <w:t>Uttara, Dhaka.</w:t>
            </w:r>
          </w:p>
          <w:p w:rsidR="003C1807" w:rsidRDefault="003C1807" w:rsidP="003C1807">
            <w:pPr>
              <w:pStyle w:val="JobDetails"/>
            </w:pPr>
            <w:r>
              <w:t>A’ level</w:t>
            </w:r>
            <w:r>
              <w:t>:</w:t>
            </w:r>
          </w:p>
          <w:p w:rsidR="003C1807" w:rsidRDefault="003C1807" w:rsidP="003C1807">
            <w:pPr>
              <w:pStyle w:val="JobDetails"/>
            </w:pPr>
            <w:r>
              <w:t>Yale International School</w:t>
            </w:r>
            <w:r w:rsidRPr="00F079F2">
              <w:t xml:space="preserve">, </w:t>
            </w:r>
            <w:r>
              <w:t>Uttara, Dhaka.</w:t>
            </w:r>
          </w:p>
          <w:p w:rsidR="003C1807" w:rsidRDefault="003C1807" w:rsidP="003C1807">
            <w:pPr>
              <w:pStyle w:val="JobDetails"/>
              <w:rPr>
                <w:color w:val="09153C" w:themeColor="accent3" w:themeShade="BF"/>
              </w:rPr>
            </w:pPr>
            <w:r>
              <w:t xml:space="preserve">Bachelor Degree </w:t>
            </w:r>
            <w:r w:rsidRPr="00692279">
              <w:rPr>
                <w:color w:val="09153C" w:themeColor="accent3" w:themeShade="BF"/>
              </w:rPr>
              <w:t>(Present)</w:t>
            </w:r>
            <w:r>
              <w:rPr>
                <w:color w:val="09153C" w:themeColor="accent3" w:themeShade="BF"/>
              </w:rPr>
              <w:t>:</w:t>
            </w:r>
          </w:p>
          <w:p w:rsidR="003C1807" w:rsidRDefault="003C1807" w:rsidP="003C1807">
            <w:pPr>
              <w:pStyle w:val="JobDetails"/>
            </w:pPr>
            <w:r>
              <w:t>BSc. In Computer Science &amp; Engineering</w:t>
            </w:r>
          </w:p>
          <w:p w:rsidR="003D1B71" w:rsidRPr="00E572D6" w:rsidRDefault="00AD4613" w:rsidP="003C1807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-1730222568"/>
                <w:placeholder>
                  <w:docPart w:val="13DBFF2ED97D45CE9007AF13697F0DF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AC6C7E">
                  <w:t>Communication</w:t>
                </w:r>
              </w:sdtContent>
            </w:sdt>
          </w:p>
          <w:p w:rsidR="003C1807" w:rsidRDefault="003C1807" w:rsidP="003C1807">
            <w:pPr>
              <w:pStyle w:val="ListParagraph"/>
              <w:numPr>
                <w:ilvl w:val="0"/>
                <w:numId w:val="4"/>
              </w:numPr>
              <w:spacing w:after="0"/>
              <w:contextualSpacing/>
              <w:rPr>
                <w:rFonts w:ascii="Georgia" w:hAnsi="Georgia" w:cs="Georgia"/>
                <w:szCs w:val="22"/>
              </w:rPr>
            </w:pPr>
            <w:r>
              <w:rPr>
                <w:rFonts w:ascii="Georgia" w:hAnsi="Georgia" w:cs="Georgia"/>
                <w:szCs w:val="22"/>
              </w:rPr>
              <w:t>Attentive Listening and Effective Oral Communication Skills</w:t>
            </w:r>
          </w:p>
          <w:p w:rsidR="003D1B71" w:rsidRPr="003C1807" w:rsidRDefault="003C1807" w:rsidP="00AC6C7E">
            <w:pPr>
              <w:pStyle w:val="ListParagraph"/>
              <w:numPr>
                <w:ilvl w:val="0"/>
                <w:numId w:val="4"/>
              </w:numPr>
              <w:spacing w:after="0"/>
              <w:contextualSpacing/>
              <w:rPr>
                <w:rFonts w:ascii="Georgia" w:hAnsi="Georgia" w:cs="Georgia"/>
                <w:szCs w:val="22"/>
              </w:rPr>
            </w:pPr>
            <w:r>
              <w:rPr>
                <w:rFonts w:ascii="Georgia" w:hAnsi="Georgia" w:cs="Georgia"/>
                <w:szCs w:val="22"/>
              </w:rPr>
              <w:t>Ability to quickly create and apply ideas and solutions</w:t>
            </w:r>
          </w:p>
          <w:sdt>
            <w:sdtPr>
              <w:rPr>
                <w:rFonts w:ascii="Calibri" w:hAnsi="Calibri" w:cs="Calibri"/>
                <w:color w:val="0072C7"/>
              </w:rPr>
              <w:id w:val="-278101685"/>
              <w:placeholder>
                <w:docPart w:val="ADEEC6725C104C66BFEA1F00616B803E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Leadership</w:t>
                </w:r>
              </w:p>
            </w:sdtContent>
          </w:sdt>
          <w:p w:rsidR="003C1807" w:rsidRDefault="003C1807" w:rsidP="003C1807">
            <w:pPr>
              <w:rPr>
                <w:rFonts w:ascii="Georgia" w:hAnsi="Georgia" w:cs="Georgia"/>
              </w:rPr>
            </w:pPr>
            <w:r>
              <w:rPr>
                <w:rFonts w:ascii="Georgia" w:hAnsi="Georgia" w:cs="Georgia"/>
              </w:rPr>
              <w:t xml:space="preserve">Senior Executive Member: </w:t>
            </w:r>
          </w:p>
          <w:p w:rsidR="003C1807" w:rsidRDefault="003C1807" w:rsidP="003C1807">
            <w:pPr>
              <w:rPr>
                <w:rFonts w:ascii="Georgia" w:hAnsi="Georgia" w:cs="Georgia"/>
              </w:rPr>
            </w:pPr>
            <w:r>
              <w:rPr>
                <w:rFonts w:ascii="Georgia" w:hAnsi="Georgia" w:cs="Georgia"/>
              </w:rPr>
              <w:t>Young Economists Forum (YEF)</w:t>
            </w:r>
          </w:p>
          <w:p w:rsidR="003C1807" w:rsidRDefault="003C1807" w:rsidP="003C1807">
            <w:pPr>
              <w:rPr>
                <w:rFonts w:ascii="Georgia" w:hAnsi="Georgia" w:cs="Georgia"/>
                <w:sz w:val="20"/>
                <w:szCs w:val="20"/>
              </w:rPr>
            </w:pPr>
          </w:p>
          <w:p w:rsidR="003D1B71" w:rsidRPr="00740017" w:rsidRDefault="003C1807" w:rsidP="003C1807">
            <w:pPr>
              <w:rPr>
                <w:rFonts w:ascii="Calibri" w:hAnsi="Calibri" w:cs="Calibri"/>
              </w:rPr>
            </w:pPr>
            <w:r w:rsidRPr="0020672C">
              <w:rPr>
                <w:rFonts w:ascii="Georgia" w:hAnsi="Georgia" w:cs="Georgia"/>
                <w:sz w:val="20"/>
                <w:szCs w:val="20"/>
              </w:rPr>
              <w:t>Good leadership skills.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294A60EEAD0A4B438E9260F19323283B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3D1B71" w:rsidRPr="0056708E" w:rsidRDefault="003C1807" w:rsidP="003C1807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[</w:t>
            </w:r>
            <w:r>
              <w:rPr>
                <w:rFonts w:ascii="Georgia" w:hAnsi="Georgia" w:cs="Georgia"/>
              </w:rPr>
              <w:t>None]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8FDC7" wp14:editId="5E0C8DD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0720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C1807" w:rsidP="00380FD1">
            <w:pPr>
              <w:pStyle w:val="Information"/>
            </w:pPr>
            <w:r>
              <w:t>Sector-03</w:t>
            </w:r>
          </w:p>
          <w:p w:rsidR="003D1B71" w:rsidRPr="00380FD1" w:rsidRDefault="003C1807" w:rsidP="003C1807">
            <w:pPr>
              <w:pStyle w:val="Information"/>
            </w:pPr>
            <w:r>
              <w:t>[Uttara, Dhaka-1230]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A9C799" wp14:editId="665AFA4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71FE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C1807" w:rsidP="003C1807">
            <w:pPr>
              <w:pStyle w:val="Information"/>
            </w:pPr>
            <w:r>
              <w:t>01911111111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40F48C" wp14:editId="15F28EE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C722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C1807" w:rsidP="003C1807">
            <w:pPr>
              <w:pStyle w:val="Information"/>
            </w:pPr>
            <w:r>
              <w:t>kazi.kabir@northsouth.edu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C1807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613" w:rsidRDefault="00AD4613" w:rsidP="00590471">
      <w:r>
        <w:separator/>
      </w:r>
    </w:p>
  </w:endnote>
  <w:endnote w:type="continuationSeparator" w:id="0">
    <w:p w:rsidR="00AD4613" w:rsidRDefault="00AD461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613" w:rsidRDefault="00AD4613" w:rsidP="00590471">
      <w:r>
        <w:separator/>
      </w:r>
    </w:p>
  </w:footnote>
  <w:footnote w:type="continuationSeparator" w:id="0">
    <w:p w:rsidR="00AD4613" w:rsidRDefault="00AD461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894500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AF71DD"/>
    <w:multiLevelType w:val="hybridMultilevel"/>
    <w:tmpl w:val="D9424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07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C1807"/>
    <w:rsid w:val="003D1B71"/>
    <w:rsid w:val="004E158A"/>
    <w:rsid w:val="00502352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D461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JobDates">
    <w:name w:val="Job Dates"/>
    <w:basedOn w:val="Normal"/>
    <w:uiPriority w:val="1"/>
    <w:qFormat/>
    <w:rsid w:val="003C1807"/>
    <w:pPr>
      <w:spacing w:before="200"/>
    </w:pPr>
    <w:rPr>
      <w:rFonts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3C1807"/>
    <w:rPr>
      <w:rFonts w:ascii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74F57DE9C6B4937A93462BB61077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CB3F8-73B1-49D8-B34C-5B3001C277FE}"/>
      </w:docPartPr>
      <w:docPartBody>
        <w:p w:rsidR="00000000" w:rsidRDefault="00146CAF">
          <w:pPr>
            <w:pStyle w:val="774F57DE9C6B4937A93462BB61077BF4"/>
          </w:pPr>
          <w:r w:rsidRPr="00AC6C7E">
            <w:t>Experience</w:t>
          </w:r>
        </w:p>
      </w:docPartBody>
    </w:docPart>
    <w:docPart>
      <w:docPartPr>
        <w:name w:val="4AC2581522F74CEABF299347132222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2F8A10-B980-484C-BED5-83F0017D48B0}"/>
      </w:docPartPr>
      <w:docPartBody>
        <w:p w:rsidR="00000000" w:rsidRDefault="00146CAF">
          <w:pPr>
            <w:pStyle w:val="4AC2581522F74CEABF29934713222267"/>
          </w:pPr>
          <w:r w:rsidRPr="00AC6C7E">
            <w:t>Education</w:t>
          </w:r>
        </w:p>
      </w:docPartBody>
    </w:docPart>
    <w:docPart>
      <w:docPartPr>
        <w:name w:val="13DBFF2ED97D45CE9007AF13697F0D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A041B-98C0-4874-9541-FAEBD8555B28}"/>
      </w:docPartPr>
      <w:docPartBody>
        <w:p w:rsidR="00000000" w:rsidRDefault="00146CAF">
          <w:pPr>
            <w:pStyle w:val="13DBFF2ED97D45CE9007AF13697F0DF9"/>
          </w:pPr>
          <w:r w:rsidRPr="00AC6C7E">
            <w:t>Communication</w:t>
          </w:r>
        </w:p>
      </w:docPartBody>
    </w:docPart>
    <w:docPart>
      <w:docPartPr>
        <w:name w:val="ADEEC6725C104C66BFEA1F00616B80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3A2838-01FD-45B9-A2DC-FA4D20647EF1}"/>
      </w:docPartPr>
      <w:docPartBody>
        <w:p w:rsidR="00000000" w:rsidRDefault="00146CAF">
          <w:pPr>
            <w:pStyle w:val="ADEEC6725C104C66BFEA1F00616B803E"/>
          </w:pPr>
          <w:r w:rsidRPr="00AC6C7E">
            <w:t>Leadership</w:t>
          </w:r>
        </w:p>
      </w:docPartBody>
    </w:docPart>
    <w:docPart>
      <w:docPartPr>
        <w:name w:val="294A60EEAD0A4B438E9260F193232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712C7-BBB5-4A19-AD55-BE4F1A72D783}"/>
      </w:docPartPr>
      <w:docPartBody>
        <w:p w:rsidR="00000000" w:rsidRDefault="00146CAF">
          <w:pPr>
            <w:pStyle w:val="294A60EEAD0A4B438E9260F19323283B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C55"/>
    <w:rsid w:val="00146CAF"/>
    <w:rsid w:val="0023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5F59B576F24FDAAE218FCBB9637BBE">
    <w:name w:val="B75F59B576F24FDAAE218FCBB9637BBE"/>
  </w:style>
  <w:style w:type="paragraph" w:customStyle="1" w:styleId="3C5F906AB37740EB9DE030169E0E0556">
    <w:name w:val="3C5F906AB37740EB9DE030169E0E0556"/>
  </w:style>
  <w:style w:type="paragraph" w:customStyle="1" w:styleId="774F57DE9C6B4937A93462BB61077BF4">
    <w:name w:val="774F57DE9C6B4937A93462BB61077BF4"/>
  </w:style>
  <w:style w:type="paragraph" w:customStyle="1" w:styleId="563F6CBF47AE408FBB82555A86940415">
    <w:name w:val="563F6CBF47AE408FBB82555A86940415"/>
  </w:style>
  <w:style w:type="paragraph" w:customStyle="1" w:styleId="2F1F498D1EBB4510B3285461F8A39AAE">
    <w:name w:val="2F1F498D1EBB4510B3285461F8A39AAE"/>
  </w:style>
  <w:style w:type="paragraph" w:customStyle="1" w:styleId="C71DCE2A24334A6197E1A280C40EF813">
    <w:name w:val="C71DCE2A24334A6197E1A280C40EF813"/>
  </w:style>
  <w:style w:type="paragraph" w:customStyle="1" w:styleId="11E681C23B6B41FDB9FC27F96789F79B">
    <w:name w:val="11E681C23B6B41FDB9FC27F96789F79B"/>
  </w:style>
  <w:style w:type="paragraph" w:customStyle="1" w:styleId="396A387C521C46F6ACEAE6153762296B">
    <w:name w:val="396A387C521C46F6ACEAE6153762296B"/>
  </w:style>
  <w:style w:type="paragraph" w:customStyle="1" w:styleId="73629CEDB8764F5AAD8A1B9FBB1C5DE0">
    <w:name w:val="73629CEDB8764F5AAD8A1B9FBB1C5DE0"/>
  </w:style>
  <w:style w:type="paragraph" w:customStyle="1" w:styleId="5E766EA3A6D24C8F919FB417D71D7995">
    <w:name w:val="5E766EA3A6D24C8F919FB417D71D7995"/>
  </w:style>
  <w:style w:type="paragraph" w:customStyle="1" w:styleId="E42A0C17039B4DD9920A556B0F616BC6">
    <w:name w:val="E42A0C17039B4DD9920A556B0F616BC6"/>
  </w:style>
  <w:style w:type="paragraph" w:customStyle="1" w:styleId="352829AD2BB2457F924A56C13849CDA9">
    <w:name w:val="352829AD2BB2457F924A56C13849CDA9"/>
  </w:style>
  <w:style w:type="paragraph" w:customStyle="1" w:styleId="EA64559103A04E3DB30043CAF561728B">
    <w:name w:val="EA64559103A04E3DB30043CAF561728B"/>
  </w:style>
  <w:style w:type="paragraph" w:customStyle="1" w:styleId="D996E235E6E34F838F60DF10545AE0B1">
    <w:name w:val="D996E235E6E34F838F60DF10545AE0B1"/>
  </w:style>
  <w:style w:type="paragraph" w:customStyle="1" w:styleId="A3829B8A040341B099BA32659D902B99">
    <w:name w:val="A3829B8A040341B099BA32659D902B99"/>
  </w:style>
  <w:style w:type="paragraph" w:customStyle="1" w:styleId="AF1AE4F7B912413B843E84F6489DC851">
    <w:name w:val="AF1AE4F7B912413B843E84F6489DC851"/>
  </w:style>
  <w:style w:type="paragraph" w:customStyle="1" w:styleId="28E514BFC4D04313ADD52AD0FD8915E5">
    <w:name w:val="28E514BFC4D04313ADD52AD0FD8915E5"/>
  </w:style>
  <w:style w:type="paragraph" w:customStyle="1" w:styleId="F7B9495621054622907951F7D6808004">
    <w:name w:val="F7B9495621054622907951F7D6808004"/>
  </w:style>
  <w:style w:type="paragraph" w:customStyle="1" w:styleId="87AEB0E76BB84D5BB9B3F13CC114DE1C">
    <w:name w:val="87AEB0E76BB84D5BB9B3F13CC114DE1C"/>
  </w:style>
  <w:style w:type="paragraph" w:customStyle="1" w:styleId="4AC2581522F74CEABF29934713222267">
    <w:name w:val="4AC2581522F74CEABF29934713222267"/>
  </w:style>
  <w:style w:type="paragraph" w:customStyle="1" w:styleId="E9448E9E7A84403495353D2B36937CCA">
    <w:name w:val="E9448E9E7A84403495353D2B36937CCA"/>
  </w:style>
  <w:style w:type="paragraph" w:customStyle="1" w:styleId="78166B8C35874339B77449013C4D8D80">
    <w:name w:val="78166B8C35874339B77449013C4D8D80"/>
  </w:style>
  <w:style w:type="paragraph" w:customStyle="1" w:styleId="764CFBE6E7134F8F8FB2BB86433815B9">
    <w:name w:val="764CFBE6E7134F8F8FB2BB86433815B9"/>
  </w:style>
  <w:style w:type="paragraph" w:customStyle="1" w:styleId="13DBFF2ED97D45CE9007AF13697F0DF9">
    <w:name w:val="13DBFF2ED97D45CE9007AF13697F0DF9"/>
  </w:style>
  <w:style w:type="paragraph" w:customStyle="1" w:styleId="684FB9C1BBAE4910BA1F3240ED49EE56">
    <w:name w:val="684FB9C1BBAE4910BA1F3240ED49EE56"/>
  </w:style>
  <w:style w:type="paragraph" w:customStyle="1" w:styleId="ADEEC6725C104C66BFEA1F00616B803E">
    <w:name w:val="ADEEC6725C104C66BFEA1F00616B803E"/>
  </w:style>
  <w:style w:type="paragraph" w:customStyle="1" w:styleId="2CCFCBA518494E6DBE2636F3D2E4B86C">
    <w:name w:val="2CCFCBA518494E6DBE2636F3D2E4B86C"/>
  </w:style>
  <w:style w:type="paragraph" w:customStyle="1" w:styleId="294A60EEAD0A4B438E9260F19323283B">
    <w:name w:val="294A60EEAD0A4B438E9260F19323283B"/>
  </w:style>
  <w:style w:type="paragraph" w:customStyle="1" w:styleId="7B1ACA12B4A9415ABC051E67F08A29C2">
    <w:name w:val="7B1ACA12B4A9415ABC051E67F08A29C2"/>
  </w:style>
  <w:style w:type="paragraph" w:customStyle="1" w:styleId="C848B6E00C6A4F33BEE5B175BB2B6725">
    <w:name w:val="C848B6E00C6A4F33BEE5B175BB2B6725"/>
  </w:style>
  <w:style w:type="paragraph" w:customStyle="1" w:styleId="2BFDB499C14A4E79BBC7189F9E5A5149">
    <w:name w:val="2BFDB499C14A4E79BBC7189F9E5A5149"/>
  </w:style>
  <w:style w:type="paragraph" w:customStyle="1" w:styleId="156B5C6831E345C890DD79BE25420BB1">
    <w:name w:val="156B5C6831E345C890DD79BE25420BB1"/>
  </w:style>
  <w:style w:type="paragraph" w:customStyle="1" w:styleId="FAA4D1A699F148289E6A0A1B090B2068">
    <w:name w:val="FAA4D1A699F148289E6A0A1B090B2068"/>
  </w:style>
  <w:style w:type="character" w:styleId="PlaceholderText">
    <w:name w:val="Placeholder Text"/>
    <w:basedOn w:val="DefaultParagraphFont"/>
    <w:uiPriority w:val="99"/>
    <w:semiHidden/>
    <w:rsid w:val="00233C55"/>
    <w:rPr>
      <w:color w:val="808080"/>
    </w:rPr>
  </w:style>
  <w:style w:type="paragraph" w:customStyle="1" w:styleId="8D3A79331986476B8926126E5A03C1C7">
    <w:name w:val="8D3A79331986476B8926126E5A03C1C7"/>
  </w:style>
  <w:style w:type="paragraph" w:customStyle="1" w:styleId="E49D57B98B1346128EEE24F6190C72FA">
    <w:name w:val="E49D57B98B1346128EEE24F6190C72FA"/>
    <w:rsid w:val="00233C55"/>
  </w:style>
  <w:style w:type="paragraph" w:customStyle="1" w:styleId="0A164090482843BA9C0D7A38786BB7B2">
    <w:name w:val="0A164090482843BA9C0D7A38786BB7B2"/>
    <w:rsid w:val="00233C55"/>
  </w:style>
  <w:style w:type="paragraph" w:customStyle="1" w:styleId="D6193FFEDE0A4BB3BCBD7829A1AAD28F">
    <w:name w:val="D6193FFEDE0A4BB3BCBD7829A1AAD28F"/>
    <w:rsid w:val="00233C55"/>
  </w:style>
  <w:style w:type="paragraph" w:customStyle="1" w:styleId="FE1BC3246F2248F5AB8D27CE150DCF3A">
    <w:name w:val="FE1BC3246F2248F5AB8D27CE150DCF3A"/>
    <w:rsid w:val="00233C55"/>
  </w:style>
  <w:style w:type="paragraph" w:customStyle="1" w:styleId="0BAFA627B79E40ABAE62758D8AF1FCED">
    <w:name w:val="0BAFA627B79E40ABAE62758D8AF1FCED"/>
    <w:rsid w:val="00233C55"/>
  </w:style>
  <w:style w:type="paragraph" w:customStyle="1" w:styleId="F8201A763A6B4FA585CDD4C10977BFDA">
    <w:name w:val="F8201A763A6B4FA585CDD4C10977BFDA"/>
    <w:rsid w:val="00233C55"/>
  </w:style>
  <w:style w:type="paragraph" w:customStyle="1" w:styleId="0F495087D9174635867B2E0B89DC64B1">
    <w:name w:val="0F495087D9174635867B2E0B89DC64B1"/>
    <w:rsid w:val="00233C55"/>
  </w:style>
  <w:style w:type="paragraph" w:customStyle="1" w:styleId="D49666A0DA104429B56E3DDD00D21B44">
    <w:name w:val="D49666A0DA104429B56E3DDD00D21B44"/>
    <w:rsid w:val="00233C55"/>
  </w:style>
  <w:style w:type="paragraph" w:customStyle="1" w:styleId="42BB8F43B84746C2A6865FE400F55C6E">
    <w:name w:val="42BB8F43B84746C2A6865FE400F55C6E"/>
    <w:rsid w:val="00233C55"/>
  </w:style>
  <w:style w:type="paragraph" w:customStyle="1" w:styleId="8C17E445F9C04AF3A977AD1B537108C9">
    <w:name w:val="8C17E445F9C04AF3A977AD1B537108C9"/>
    <w:rsid w:val="00233C55"/>
  </w:style>
  <w:style w:type="paragraph" w:customStyle="1" w:styleId="E7B9AAAEC0DD427B9FCEE82210BAEFCA">
    <w:name w:val="E7B9AAAEC0DD427B9FCEE82210BAEFCA"/>
    <w:rsid w:val="00233C55"/>
  </w:style>
  <w:style w:type="paragraph" w:customStyle="1" w:styleId="89794E4E6556400BBE706789EC087A8A">
    <w:name w:val="89794E4E6556400BBE706789EC087A8A"/>
    <w:rsid w:val="00233C55"/>
  </w:style>
  <w:style w:type="paragraph" w:customStyle="1" w:styleId="EC26E9453C7C4985AD99FD5E5C78AFA4">
    <w:name w:val="EC26E9453C7C4985AD99FD5E5C78AFA4"/>
    <w:rsid w:val="00233C55"/>
  </w:style>
  <w:style w:type="paragraph" w:customStyle="1" w:styleId="5C33A528947C4C579A069B46F18E4757">
    <w:name w:val="5C33A528947C4C579A069B46F18E4757"/>
    <w:rsid w:val="00233C55"/>
  </w:style>
  <w:style w:type="paragraph" w:customStyle="1" w:styleId="3ECADC7B86AA4621887E151C56677D36">
    <w:name w:val="3ECADC7B86AA4621887E151C56677D36"/>
    <w:rsid w:val="00233C55"/>
  </w:style>
  <w:style w:type="paragraph" w:customStyle="1" w:styleId="217257A3899B45BABA5F08270332FA24">
    <w:name w:val="217257A3899B45BABA5F08270332FA24"/>
    <w:rsid w:val="00233C55"/>
  </w:style>
  <w:style w:type="paragraph" w:customStyle="1" w:styleId="936821448FA544C89CEB9B5A9D856F24">
    <w:name w:val="936821448FA544C89CEB9B5A9D856F24"/>
    <w:rsid w:val="00233C55"/>
  </w:style>
  <w:style w:type="paragraph" w:customStyle="1" w:styleId="414D9A306A0D47A08A31AA29D2F6A132">
    <w:name w:val="414D9A306A0D47A08A31AA29D2F6A132"/>
    <w:rsid w:val="00233C55"/>
  </w:style>
  <w:style w:type="paragraph" w:customStyle="1" w:styleId="24750F0E33F348CCAAFE3250C4ED3CC8">
    <w:name w:val="24750F0E33F348CCAAFE3250C4ED3CC8"/>
    <w:rsid w:val="00233C55"/>
  </w:style>
  <w:style w:type="paragraph" w:customStyle="1" w:styleId="5C9AE3AA93134C4E849AC6A94E037273">
    <w:name w:val="5C9AE3AA93134C4E849AC6A94E037273"/>
    <w:rsid w:val="00233C55"/>
  </w:style>
  <w:style w:type="paragraph" w:customStyle="1" w:styleId="B07A9CCF6C964AB1B5EAF229068B91A4">
    <w:name w:val="B07A9CCF6C964AB1B5EAF229068B91A4"/>
    <w:rsid w:val="00233C55"/>
  </w:style>
  <w:style w:type="paragraph" w:customStyle="1" w:styleId="E077CC9A7CEA4534A5326FAE1F623100">
    <w:name w:val="E077CC9A7CEA4534A5326FAE1F623100"/>
    <w:rsid w:val="00233C55"/>
  </w:style>
  <w:style w:type="paragraph" w:customStyle="1" w:styleId="E0F186F6A0C643FEA23AFB64DEFE608A">
    <w:name w:val="E0F186F6A0C643FEA23AFB64DEFE608A"/>
    <w:rsid w:val="00233C55"/>
  </w:style>
  <w:style w:type="paragraph" w:customStyle="1" w:styleId="DC997D39633E4B4EBBAB12EBB204CD7B">
    <w:name w:val="DC997D39633E4B4EBBAB12EBB204CD7B"/>
    <w:rsid w:val="00233C55"/>
  </w:style>
  <w:style w:type="paragraph" w:customStyle="1" w:styleId="EB2C38BDD3624046B90A30B0578B56D7">
    <w:name w:val="EB2C38BDD3624046B90A30B0578B56D7"/>
    <w:rsid w:val="00233C55"/>
  </w:style>
  <w:style w:type="paragraph" w:customStyle="1" w:styleId="B8F0345023674BB79912D13A6A094B78">
    <w:name w:val="B8F0345023674BB79912D13A6A094B78"/>
    <w:rsid w:val="00233C55"/>
  </w:style>
  <w:style w:type="paragraph" w:customStyle="1" w:styleId="914344479F624C2D92D28D387B29C743">
    <w:name w:val="914344479F624C2D92D28D387B29C743"/>
    <w:rsid w:val="00233C55"/>
  </w:style>
  <w:style w:type="paragraph" w:customStyle="1" w:styleId="757248F795794CAD9912E0915222FC95">
    <w:name w:val="757248F795794CAD9912E0915222FC95"/>
    <w:rsid w:val="00233C55"/>
  </w:style>
  <w:style w:type="paragraph" w:customStyle="1" w:styleId="D3F9BB085B49424C990071F7844B622D">
    <w:name w:val="D3F9BB085B49424C990071F7844B622D"/>
    <w:rsid w:val="00233C55"/>
  </w:style>
  <w:style w:type="paragraph" w:customStyle="1" w:styleId="6C6B8551EB24431F8F777D20DB34C9B3">
    <w:name w:val="6C6B8551EB24431F8F777D20DB34C9B3"/>
    <w:rsid w:val="00233C55"/>
  </w:style>
  <w:style w:type="paragraph" w:customStyle="1" w:styleId="C9188D4D1E7A4859AEBEDAE5A78B4493">
    <w:name w:val="C9188D4D1E7A4859AEBEDAE5A78B4493"/>
    <w:rsid w:val="00233C55"/>
  </w:style>
  <w:style w:type="paragraph" w:customStyle="1" w:styleId="5781971337E54C5AADE533C3AC5B7BE5">
    <w:name w:val="5781971337E54C5AADE533C3AC5B7BE5"/>
    <w:rsid w:val="00233C55"/>
  </w:style>
  <w:style w:type="paragraph" w:customStyle="1" w:styleId="D01897BF2D1F44BE87F45E8F4DB1651A">
    <w:name w:val="D01897BF2D1F44BE87F45E8F4DB1651A"/>
    <w:rsid w:val="00233C55"/>
  </w:style>
  <w:style w:type="paragraph" w:customStyle="1" w:styleId="9E5388101174434BADD4CC8296AA09BF">
    <w:name w:val="9E5388101174434BADD4CC8296AA09BF"/>
    <w:rsid w:val="00233C55"/>
  </w:style>
  <w:style w:type="paragraph" w:customStyle="1" w:styleId="A07F475ECD6E41B7BA5A7E649C242D59">
    <w:name w:val="A07F475ECD6E41B7BA5A7E649C242D59"/>
    <w:rsid w:val="00233C55"/>
  </w:style>
  <w:style w:type="paragraph" w:customStyle="1" w:styleId="DD5B4BD173144C6BAA358650F1FAFBD9">
    <w:name w:val="DD5B4BD173144C6BAA358650F1FAFBD9"/>
    <w:rsid w:val="00233C55"/>
  </w:style>
  <w:style w:type="paragraph" w:customStyle="1" w:styleId="D86C9970C23F471BBB579D6416232A15">
    <w:name w:val="D86C9970C23F471BBB579D6416232A15"/>
    <w:rsid w:val="00233C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2021-04-16T18:52:00Z</dcterms:created>
  <dcterms:modified xsi:type="dcterms:W3CDTF">2021-04-16T19:03:00Z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